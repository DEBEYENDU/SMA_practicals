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073137FA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</w:t>
      </w:r>
      <w:r w:rsidR="008026F8">
        <w:rPr>
          <w:sz w:val="24"/>
          <w:szCs w:val="24"/>
        </w:rPr>
        <w:t>6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0F888549" w14:textId="2CBC24C2" w:rsidR="00BE38BB" w:rsidRPr="00BE38BB" w:rsidRDefault="009C1750" w:rsidP="00BE38BB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036E058F" w14:textId="77777777" w:rsidR="00BE38BB" w:rsidRPr="00BE38BB" w:rsidRDefault="00BE38BB" w:rsidP="00BE38BB">
      <w:r w:rsidRPr="00BE38BB">
        <w:pict w14:anchorId="28C03496">
          <v:rect id="_x0000_i1116" style="width:0;height:1.5pt" o:hralign="center" o:hrstd="t" o:hr="t" fillcolor="#a0a0a0" stroked="f"/>
        </w:pict>
      </w:r>
    </w:p>
    <w:p w14:paraId="586DFB78" w14:textId="77777777" w:rsidR="00BD765F" w:rsidRPr="00BD765F" w:rsidRDefault="00BD765F" w:rsidP="00BD765F">
      <w:pPr>
        <w:rPr>
          <w:b/>
          <w:bCs/>
        </w:rPr>
      </w:pPr>
      <w:r w:rsidRPr="00BD765F">
        <w:rPr>
          <w:b/>
          <w:bCs/>
        </w:rPr>
        <w:t xml:space="preserve">Problem </w:t>
      </w:r>
      <w:proofErr w:type="gramStart"/>
      <w:r w:rsidRPr="00BD765F">
        <w:rPr>
          <w:b/>
          <w:bCs/>
        </w:rPr>
        <w:t>Statement :</w:t>
      </w:r>
      <w:proofErr w:type="gramEnd"/>
    </w:p>
    <w:p w14:paraId="5195172A" w14:textId="25077076" w:rsidR="008026F8" w:rsidRPr="008026F8" w:rsidRDefault="008026F8" w:rsidP="008026F8">
      <w:pPr>
        <w:rPr>
          <w:b/>
          <w:bCs/>
        </w:rPr>
      </w:pPr>
      <w:r w:rsidRPr="008026F8">
        <w:rPr>
          <w:b/>
          <w:bCs/>
        </w:rPr>
        <w:t xml:space="preserve">Implement any one of the following Expert System I. Information </w:t>
      </w:r>
      <w:proofErr w:type="gramStart"/>
      <w:r w:rsidRPr="008026F8">
        <w:rPr>
          <w:b/>
          <w:bCs/>
        </w:rPr>
        <w:t>management II</w:t>
      </w:r>
      <w:proofErr w:type="gramEnd"/>
      <w:r w:rsidRPr="008026F8">
        <w:rPr>
          <w:b/>
          <w:bCs/>
        </w:rPr>
        <w:t xml:space="preserve">. Hospitals and medical facilities III. Help desks management IV. Employee performance evaluation V. Stock market trading </w:t>
      </w:r>
      <w:proofErr w:type="spellStart"/>
      <w:proofErr w:type="gramStart"/>
      <w:r w:rsidRPr="008026F8">
        <w:rPr>
          <w:b/>
          <w:bCs/>
        </w:rPr>
        <w:t>VI..</w:t>
      </w:r>
      <w:proofErr w:type="gramEnd"/>
      <w:r w:rsidRPr="008026F8">
        <w:rPr>
          <w:b/>
          <w:bCs/>
        </w:rPr>
        <w:t>Airline</w:t>
      </w:r>
      <w:proofErr w:type="spellEnd"/>
      <w:r w:rsidRPr="008026F8">
        <w:rPr>
          <w:b/>
          <w:bCs/>
        </w:rPr>
        <w:t xml:space="preserve"> scheduling and cargo schedules</w:t>
      </w:r>
    </w:p>
    <w:p w14:paraId="5FA674EE" w14:textId="77777777" w:rsidR="008026F8" w:rsidRPr="008026F8" w:rsidRDefault="008026F8" w:rsidP="008026F8">
      <w:r w:rsidRPr="008026F8">
        <w:pict w14:anchorId="6CB88757">
          <v:rect id="_x0000_i1175" style="width:0;height:1.5pt" o:hralign="center" o:hrstd="t" o:hr="t" fillcolor="#a0a0a0" stroked="f"/>
        </w:pict>
      </w:r>
    </w:p>
    <w:p w14:paraId="0FE0C407" w14:textId="77777777" w:rsidR="008026F8" w:rsidRPr="008026F8" w:rsidRDefault="008026F8" w:rsidP="008026F8">
      <w:pPr>
        <w:rPr>
          <w:b/>
          <w:bCs/>
        </w:rPr>
      </w:pPr>
      <w:r w:rsidRPr="008026F8">
        <w:rPr>
          <w:b/>
          <w:bCs/>
        </w:rPr>
        <w:t xml:space="preserve">Program </w:t>
      </w:r>
      <w:proofErr w:type="gramStart"/>
      <w:r w:rsidRPr="008026F8">
        <w:rPr>
          <w:b/>
          <w:bCs/>
        </w:rPr>
        <w:t>Code :</w:t>
      </w:r>
      <w:proofErr w:type="gramEnd"/>
    </w:p>
    <w:p w14:paraId="3CCCF3CB" w14:textId="77777777" w:rsidR="008026F8" w:rsidRPr="008026F8" w:rsidRDefault="008026F8" w:rsidP="008026F8">
      <w:r w:rsidRPr="008026F8">
        <w:t xml:space="preserve">class </w:t>
      </w:r>
      <w:proofErr w:type="spellStart"/>
      <w:r w:rsidRPr="008026F8">
        <w:t>AirlineExpertSystem</w:t>
      </w:r>
      <w:proofErr w:type="spellEnd"/>
      <w:r w:rsidRPr="008026F8">
        <w:t>:</w:t>
      </w:r>
      <w:r w:rsidRPr="008026F8">
        <w:br/>
      </w:r>
      <w:r w:rsidRPr="008026F8">
        <w:br/>
        <w:t xml:space="preserve">    def __</w:t>
      </w:r>
      <w:proofErr w:type="spellStart"/>
      <w:r w:rsidRPr="008026F8">
        <w:t>init</w:t>
      </w:r>
      <w:proofErr w:type="spellEnd"/>
      <w:r w:rsidRPr="008026F8">
        <w:t>__(self):</w:t>
      </w:r>
      <w:r w:rsidRPr="008026F8">
        <w:br/>
        <w:t xml:space="preserve">        </w:t>
      </w:r>
      <w:proofErr w:type="spellStart"/>
      <w:r w:rsidRPr="008026F8">
        <w:t>self.rules</w:t>
      </w:r>
      <w:proofErr w:type="spellEnd"/>
      <w:r w:rsidRPr="008026F8">
        <w:t xml:space="preserve"> = [</w:t>
      </w:r>
      <w:r w:rsidRPr="008026F8">
        <w:br/>
      </w:r>
      <w:r w:rsidRPr="008026F8">
        <w:br/>
        <w:t xml:space="preserve">            # Flight scheduling rules</w:t>
      </w:r>
      <w:r w:rsidRPr="008026F8">
        <w:br/>
        <w:t xml:space="preserve">            {</w:t>
      </w:r>
      <w:r w:rsidRPr="008026F8">
        <w:br/>
        <w:t xml:space="preserve">                "type": "flight",</w:t>
      </w:r>
      <w:r w:rsidRPr="008026F8">
        <w:br/>
        <w:t xml:space="preserve">                "conditions": {"distance": "short", "demand": "low"},</w:t>
      </w:r>
      <w:r w:rsidRPr="008026F8">
        <w:br/>
        <w:t xml:space="preserve">                "decision": "Assign small aircraft (e.g., ATR)"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"flight",</w:t>
      </w:r>
      <w:r w:rsidRPr="008026F8">
        <w:br/>
        <w:t xml:space="preserve">                "conditions": {"distance": "long", "demand": "high"},</w:t>
      </w:r>
      <w:r w:rsidRPr="008026F8">
        <w:br/>
        <w:t xml:space="preserve">                "decision": "Assign large aircraft (e.g., Boeing 777)"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"flight",</w:t>
      </w:r>
      <w:r w:rsidRPr="008026F8">
        <w:br/>
        <w:t xml:space="preserve">                "conditions": {"weather": "bad"},</w:t>
      </w:r>
      <w:r w:rsidRPr="008026F8">
        <w:br/>
        <w:t xml:space="preserve">                "decision": "Delay or reschedule flight"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"flight",</w:t>
      </w:r>
      <w:r w:rsidRPr="008026F8">
        <w:br/>
        <w:t xml:space="preserve">                "conditions": {"maintenance": "required"},</w:t>
      </w:r>
      <w:r w:rsidRPr="008026F8">
        <w:br/>
        <w:t xml:space="preserve">                "decision": "Do not assign aircraft, send for maintenance"</w:t>
      </w:r>
      <w:r w:rsidRPr="008026F8">
        <w:br/>
        <w:t xml:space="preserve">            },</w:t>
      </w:r>
      <w:r w:rsidRPr="008026F8">
        <w:br/>
      </w:r>
      <w:r w:rsidRPr="008026F8">
        <w:br/>
        <w:t xml:space="preserve">            # Cargo rules</w:t>
      </w:r>
      <w:r w:rsidRPr="008026F8">
        <w:br/>
        <w:t xml:space="preserve">            {</w:t>
      </w:r>
      <w:r w:rsidRPr="008026F8">
        <w:br/>
        <w:t xml:space="preserve">                "type": "cargo",</w:t>
      </w:r>
      <w:r w:rsidRPr="008026F8">
        <w:br/>
        <w:t xml:space="preserve">                "conditions": {"</w:t>
      </w:r>
      <w:proofErr w:type="spellStart"/>
      <w:r w:rsidRPr="008026F8">
        <w:t>cargo_type</w:t>
      </w:r>
      <w:proofErr w:type="spellEnd"/>
      <w:r w:rsidRPr="008026F8">
        <w:t>": "perishable"},</w:t>
      </w:r>
      <w:r w:rsidRPr="008026F8">
        <w:br/>
      </w:r>
      <w:r w:rsidRPr="008026F8">
        <w:lastRenderedPageBreak/>
        <w:t xml:space="preserve">                "decision": "Use fastest route with refrigeration"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"cargo",</w:t>
      </w:r>
      <w:r w:rsidRPr="008026F8">
        <w:br/>
        <w:t xml:space="preserve">                "conditions": {"</w:t>
      </w:r>
      <w:proofErr w:type="spellStart"/>
      <w:r w:rsidRPr="008026F8">
        <w:t>cargo_type</w:t>
      </w:r>
      <w:proofErr w:type="spellEnd"/>
      <w:r w:rsidRPr="008026F8">
        <w:t>": "heavy"},</w:t>
      </w:r>
      <w:r w:rsidRPr="008026F8">
        <w:br/>
        <w:t xml:space="preserve">                "decision": "Assign cargo aircraft (e.g., Boeing 747 Freighter)"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"cargo",</w:t>
      </w:r>
      <w:r w:rsidRPr="008026F8">
        <w:br/>
        <w:t xml:space="preserve">                "conditions": {"priority": "high"},</w:t>
      </w:r>
      <w:r w:rsidRPr="008026F8">
        <w:br/>
        <w:t xml:space="preserve">                "decision": "Use direct flight"</w:t>
      </w:r>
      <w:r w:rsidRPr="008026F8">
        <w:br/>
        <w:t xml:space="preserve">            },</w:t>
      </w:r>
      <w:r w:rsidRPr="008026F8">
        <w:br/>
        <w:t xml:space="preserve">            {</w:t>
      </w:r>
      <w:r w:rsidRPr="008026F8">
        <w:br/>
        <w:t xml:space="preserve">                "type": "cargo",</w:t>
      </w:r>
      <w:r w:rsidRPr="008026F8">
        <w:br/>
        <w:t xml:space="preserve">                "conditions": {"priority": "low"},</w:t>
      </w:r>
      <w:r w:rsidRPr="008026F8">
        <w:br/>
        <w:t xml:space="preserve">                "decision": "Use connecting flights to reduce cost"</w:t>
      </w:r>
      <w:r w:rsidRPr="008026F8">
        <w:br/>
        <w:t xml:space="preserve">            }</w:t>
      </w:r>
      <w:r w:rsidRPr="008026F8">
        <w:br/>
        <w:t xml:space="preserve">        ]</w:t>
      </w:r>
      <w:r w:rsidRPr="008026F8">
        <w:br/>
      </w:r>
      <w:r w:rsidRPr="008026F8">
        <w:br/>
        <w:t xml:space="preserve">    def infer(self, facts, category):</w:t>
      </w:r>
      <w:r w:rsidRPr="008026F8">
        <w:br/>
        <w:t xml:space="preserve">        decisions = []</w:t>
      </w:r>
      <w:r w:rsidRPr="008026F8">
        <w:br/>
      </w:r>
      <w:r w:rsidRPr="008026F8">
        <w:br/>
        <w:t xml:space="preserve">        for rule in </w:t>
      </w:r>
      <w:proofErr w:type="spellStart"/>
      <w:r w:rsidRPr="008026F8">
        <w:t>self.rules</w:t>
      </w:r>
      <w:proofErr w:type="spellEnd"/>
      <w:r w:rsidRPr="008026F8">
        <w:t>:</w:t>
      </w:r>
      <w:r w:rsidRPr="008026F8">
        <w:br/>
        <w:t xml:space="preserve">            if rule["type"] != category:</w:t>
      </w:r>
      <w:r w:rsidRPr="008026F8">
        <w:br/>
        <w:t xml:space="preserve">                continue</w:t>
      </w:r>
      <w:r w:rsidRPr="008026F8">
        <w:br/>
      </w:r>
      <w:r w:rsidRPr="008026F8">
        <w:br/>
        <w:t xml:space="preserve">            match = True</w:t>
      </w:r>
      <w:r w:rsidRPr="008026F8">
        <w:br/>
      </w:r>
      <w:r w:rsidRPr="008026F8">
        <w:br/>
        <w:t xml:space="preserve">            for key, value in rule["conditions"].items():</w:t>
      </w:r>
      <w:r w:rsidRPr="008026F8">
        <w:br/>
        <w:t xml:space="preserve">                if key in facts and facts[key] != value:</w:t>
      </w:r>
      <w:r w:rsidRPr="008026F8">
        <w:br/>
        <w:t xml:space="preserve">                    match = False</w:t>
      </w:r>
      <w:r w:rsidRPr="008026F8">
        <w:br/>
        <w:t xml:space="preserve">                    break</w:t>
      </w:r>
      <w:r w:rsidRPr="008026F8">
        <w:br/>
      </w:r>
      <w:r w:rsidRPr="008026F8">
        <w:br/>
        <w:t xml:space="preserve">            if match:</w:t>
      </w:r>
      <w:r w:rsidRPr="008026F8">
        <w:br/>
        <w:t xml:space="preserve">                </w:t>
      </w:r>
      <w:proofErr w:type="spellStart"/>
      <w:r w:rsidRPr="008026F8">
        <w:t>decisions.append</w:t>
      </w:r>
      <w:proofErr w:type="spellEnd"/>
      <w:r w:rsidRPr="008026F8">
        <w:t>(rule["decision"])</w:t>
      </w:r>
      <w:r w:rsidRPr="008026F8">
        <w:br/>
      </w:r>
      <w:r w:rsidRPr="008026F8">
        <w:br/>
        <w:t xml:space="preserve">        if decisions:</w:t>
      </w:r>
      <w:r w:rsidRPr="008026F8">
        <w:br/>
        <w:t xml:space="preserve">            return decisions</w:t>
      </w:r>
      <w:r w:rsidRPr="008026F8">
        <w:br/>
        <w:t xml:space="preserve">        else:</w:t>
      </w:r>
      <w:r w:rsidRPr="008026F8">
        <w:br/>
        <w:t xml:space="preserve">            return ["No suitable decision found"]</w:t>
      </w:r>
      <w:r w:rsidRPr="008026F8">
        <w:br/>
      </w:r>
      <w:r w:rsidRPr="008026F8">
        <w:br/>
        <w:t xml:space="preserve">    def run(self):</w:t>
      </w:r>
      <w:r w:rsidRPr="008026F8">
        <w:br/>
        <w:t xml:space="preserve">        print("=== Airline Scheduling &amp; Cargo Expert System ===")</w:t>
      </w:r>
      <w:r w:rsidRPr="008026F8">
        <w:br/>
      </w:r>
      <w:r w:rsidRPr="008026F8">
        <w:br/>
        <w:t xml:space="preserve">        choice = input("Choose system (flight/cargo): ").lower()</w:t>
      </w:r>
      <w:r w:rsidRPr="008026F8">
        <w:br/>
        <w:t xml:space="preserve">        facts = {}</w:t>
      </w:r>
      <w:r w:rsidRPr="008026F8">
        <w:br/>
      </w:r>
      <w:r w:rsidRPr="008026F8">
        <w:br/>
        <w:t xml:space="preserve">        if choice == "flight":</w:t>
      </w:r>
      <w:r w:rsidRPr="008026F8">
        <w:br/>
      </w:r>
      <w:r w:rsidRPr="008026F8">
        <w:lastRenderedPageBreak/>
        <w:t xml:space="preserve">            facts["distance"] = input("Distance (short/long): ").lower()</w:t>
      </w:r>
      <w:r w:rsidRPr="008026F8">
        <w:br/>
        <w:t xml:space="preserve">            facts["demand"] = input("Demand (low/high): ").lower()</w:t>
      </w:r>
      <w:r w:rsidRPr="008026F8">
        <w:br/>
        <w:t xml:space="preserve">            facts["weather"] = input("Weather (good/bad): ").lower()</w:t>
      </w:r>
      <w:r w:rsidRPr="008026F8">
        <w:br/>
        <w:t xml:space="preserve">            facts["maintenance"] = input("Maintenance required? (yes/no): ").lower()</w:t>
      </w:r>
      <w:r w:rsidRPr="008026F8">
        <w:br/>
      </w:r>
      <w:r w:rsidRPr="008026F8">
        <w:br/>
        <w:t xml:space="preserve">            # Normalize maintenance input</w:t>
      </w:r>
      <w:r w:rsidRPr="008026F8">
        <w:br/>
        <w:t xml:space="preserve">            if facts["maintenance"] == "yes":</w:t>
      </w:r>
      <w:r w:rsidRPr="008026F8">
        <w:br/>
        <w:t xml:space="preserve">                facts["maintenance"] = "required"</w:t>
      </w:r>
      <w:r w:rsidRPr="008026F8">
        <w:br/>
        <w:t xml:space="preserve">            else:</w:t>
      </w:r>
      <w:r w:rsidRPr="008026F8">
        <w:br/>
        <w:t xml:space="preserve">                facts["maintenance"] = "</w:t>
      </w:r>
      <w:proofErr w:type="spellStart"/>
      <w:r w:rsidRPr="008026F8">
        <w:t>not_required</w:t>
      </w:r>
      <w:proofErr w:type="spellEnd"/>
      <w:r w:rsidRPr="008026F8">
        <w:t>"</w:t>
      </w:r>
      <w:r w:rsidRPr="008026F8">
        <w:br/>
      </w:r>
      <w:r w:rsidRPr="008026F8">
        <w:br/>
        <w:t xml:space="preserve">        </w:t>
      </w:r>
      <w:proofErr w:type="spellStart"/>
      <w:r w:rsidRPr="008026F8">
        <w:t>elif</w:t>
      </w:r>
      <w:proofErr w:type="spellEnd"/>
      <w:r w:rsidRPr="008026F8">
        <w:t xml:space="preserve"> choice == "cargo":</w:t>
      </w:r>
      <w:r w:rsidRPr="008026F8">
        <w:br/>
        <w:t xml:space="preserve">            facts["</w:t>
      </w:r>
      <w:proofErr w:type="spellStart"/>
      <w:r w:rsidRPr="008026F8">
        <w:t>cargo_type</w:t>
      </w:r>
      <w:proofErr w:type="spellEnd"/>
      <w:r w:rsidRPr="008026F8">
        <w:t>"] = input("Cargo type (perishable/heavy/general): ").lower()</w:t>
      </w:r>
      <w:r w:rsidRPr="008026F8">
        <w:br/>
        <w:t xml:space="preserve">            facts["priority"] = input("Priority (high/low): ").lower()</w:t>
      </w:r>
      <w:r w:rsidRPr="008026F8">
        <w:br/>
      </w:r>
      <w:r w:rsidRPr="008026F8">
        <w:br/>
        <w:t xml:space="preserve">        else:</w:t>
      </w:r>
      <w:r w:rsidRPr="008026F8">
        <w:br/>
        <w:t xml:space="preserve">            print("Invalid choice")</w:t>
      </w:r>
      <w:r w:rsidRPr="008026F8">
        <w:br/>
        <w:t xml:space="preserve">            return</w:t>
      </w:r>
      <w:r w:rsidRPr="008026F8">
        <w:br/>
      </w:r>
      <w:r w:rsidRPr="008026F8">
        <w:br/>
        <w:t xml:space="preserve">        results = </w:t>
      </w:r>
      <w:proofErr w:type="spellStart"/>
      <w:r w:rsidRPr="008026F8">
        <w:t>self.infer</w:t>
      </w:r>
      <w:proofErr w:type="spellEnd"/>
      <w:r w:rsidRPr="008026F8">
        <w:t>(facts, choice)</w:t>
      </w:r>
      <w:r w:rsidRPr="008026F8">
        <w:br/>
      </w:r>
      <w:r w:rsidRPr="008026F8">
        <w:br/>
        <w:t xml:space="preserve">        print("\</w:t>
      </w:r>
      <w:proofErr w:type="spellStart"/>
      <w:r w:rsidRPr="008026F8">
        <w:t>nExpert</w:t>
      </w:r>
      <w:proofErr w:type="spellEnd"/>
      <w:r w:rsidRPr="008026F8">
        <w:t xml:space="preserve"> System Decisions:")</w:t>
      </w:r>
      <w:r w:rsidRPr="008026F8">
        <w:br/>
        <w:t xml:space="preserve">        for res in results:</w:t>
      </w:r>
      <w:r w:rsidRPr="008026F8">
        <w:br/>
        <w:t xml:space="preserve">            print("- " + res)</w:t>
      </w:r>
      <w:r w:rsidRPr="008026F8">
        <w:br/>
      </w:r>
      <w:r w:rsidRPr="008026F8">
        <w:br/>
      </w:r>
      <w:r w:rsidRPr="008026F8">
        <w:br/>
        <w:t>if __name__ == "__main__":</w:t>
      </w:r>
      <w:r w:rsidRPr="008026F8">
        <w:br/>
        <w:t xml:space="preserve">    system = </w:t>
      </w:r>
      <w:proofErr w:type="spellStart"/>
      <w:r w:rsidRPr="008026F8">
        <w:t>AirlineExpertSystem</w:t>
      </w:r>
      <w:proofErr w:type="spellEnd"/>
      <w:r w:rsidRPr="008026F8">
        <w:t>()</w:t>
      </w:r>
      <w:r w:rsidRPr="008026F8">
        <w:br/>
        <w:t xml:space="preserve">    </w:t>
      </w:r>
      <w:proofErr w:type="spellStart"/>
      <w:r w:rsidRPr="008026F8">
        <w:t>system.run</w:t>
      </w:r>
      <w:proofErr w:type="spellEnd"/>
      <w:r w:rsidRPr="008026F8">
        <w:t>()</w:t>
      </w:r>
    </w:p>
    <w:p w14:paraId="1DB195E1" w14:textId="77777777" w:rsidR="008026F8" w:rsidRPr="008026F8" w:rsidRDefault="008026F8" w:rsidP="008026F8">
      <w:r w:rsidRPr="008026F8">
        <w:pict w14:anchorId="7E2CF4CF">
          <v:rect id="_x0000_i1176" style="width:0;height:1.5pt" o:hralign="center" o:hrstd="t" o:hr="t" fillcolor="#a0a0a0" stroked="f"/>
        </w:pict>
      </w:r>
    </w:p>
    <w:p w14:paraId="4361183A" w14:textId="77777777" w:rsidR="008026F8" w:rsidRDefault="008026F8" w:rsidP="008026F8">
      <w:pPr>
        <w:rPr>
          <w:b/>
          <w:bCs/>
        </w:rPr>
      </w:pPr>
    </w:p>
    <w:p w14:paraId="1FF772E6" w14:textId="77777777" w:rsidR="008026F8" w:rsidRDefault="008026F8" w:rsidP="008026F8">
      <w:pPr>
        <w:rPr>
          <w:b/>
          <w:bCs/>
        </w:rPr>
      </w:pPr>
    </w:p>
    <w:p w14:paraId="56383536" w14:textId="77777777" w:rsidR="008026F8" w:rsidRDefault="008026F8" w:rsidP="008026F8">
      <w:pPr>
        <w:rPr>
          <w:b/>
          <w:bCs/>
        </w:rPr>
      </w:pPr>
    </w:p>
    <w:p w14:paraId="48AE9097" w14:textId="77777777" w:rsidR="008026F8" w:rsidRDefault="008026F8" w:rsidP="008026F8">
      <w:pPr>
        <w:rPr>
          <w:b/>
          <w:bCs/>
        </w:rPr>
      </w:pPr>
    </w:p>
    <w:p w14:paraId="1E408C6C" w14:textId="77777777" w:rsidR="008026F8" w:rsidRDefault="008026F8" w:rsidP="008026F8">
      <w:pPr>
        <w:rPr>
          <w:b/>
          <w:bCs/>
        </w:rPr>
      </w:pPr>
    </w:p>
    <w:p w14:paraId="1CCB804E" w14:textId="77777777" w:rsidR="008026F8" w:rsidRDefault="008026F8" w:rsidP="008026F8">
      <w:pPr>
        <w:rPr>
          <w:b/>
          <w:bCs/>
        </w:rPr>
      </w:pPr>
    </w:p>
    <w:p w14:paraId="6DDB9362" w14:textId="77777777" w:rsidR="008026F8" w:rsidRDefault="008026F8" w:rsidP="008026F8">
      <w:pPr>
        <w:rPr>
          <w:b/>
          <w:bCs/>
        </w:rPr>
      </w:pPr>
    </w:p>
    <w:p w14:paraId="186CC23E" w14:textId="77777777" w:rsidR="008026F8" w:rsidRDefault="008026F8" w:rsidP="008026F8">
      <w:pPr>
        <w:rPr>
          <w:b/>
          <w:bCs/>
        </w:rPr>
      </w:pPr>
    </w:p>
    <w:p w14:paraId="6F3968B1" w14:textId="77777777" w:rsidR="008026F8" w:rsidRDefault="008026F8" w:rsidP="008026F8">
      <w:pPr>
        <w:rPr>
          <w:b/>
          <w:bCs/>
        </w:rPr>
      </w:pPr>
    </w:p>
    <w:p w14:paraId="21E7774F" w14:textId="77777777" w:rsidR="008026F8" w:rsidRDefault="008026F8" w:rsidP="008026F8">
      <w:pPr>
        <w:rPr>
          <w:b/>
          <w:bCs/>
        </w:rPr>
      </w:pPr>
    </w:p>
    <w:p w14:paraId="635BB225" w14:textId="77777777" w:rsidR="008026F8" w:rsidRDefault="008026F8" w:rsidP="008026F8">
      <w:pPr>
        <w:rPr>
          <w:b/>
          <w:bCs/>
        </w:rPr>
      </w:pPr>
    </w:p>
    <w:p w14:paraId="40CF9821" w14:textId="47D8CDCB" w:rsidR="008026F8" w:rsidRDefault="008026F8" w:rsidP="008026F8">
      <w:pPr>
        <w:rPr>
          <w:b/>
          <w:bCs/>
        </w:rPr>
      </w:pPr>
      <w:proofErr w:type="gramStart"/>
      <w:r w:rsidRPr="008026F8">
        <w:rPr>
          <w:b/>
          <w:bCs/>
        </w:rPr>
        <w:lastRenderedPageBreak/>
        <w:t>Output :</w:t>
      </w:r>
      <w:proofErr w:type="gramEnd"/>
    </w:p>
    <w:p w14:paraId="73B85BAC" w14:textId="4FD53D56" w:rsidR="008026F8" w:rsidRPr="008026F8" w:rsidRDefault="008026F8" w:rsidP="008026F8">
      <w:r w:rsidRPr="008026F8">
        <w:t>C:\Users\PL\PyCharmMiscProject\.venv\Scripts\python.exe</w:t>
      </w:r>
    </w:p>
    <w:p w14:paraId="770BF716" w14:textId="77777777" w:rsidR="008026F8" w:rsidRDefault="008026F8" w:rsidP="008026F8">
      <w:r w:rsidRPr="008026F8">
        <w:t>=== Airline Scheduling &amp; Cargo Expert System ===</w:t>
      </w:r>
      <w:r w:rsidRPr="008026F8">
        <w:br/>
        <w:t>Choose system (flight/cargo): cargo</w:t>
      </w:r>
      <w:r w:rsidRPr="008026F8">
        <w:br/>
      </w:r>
      <w:proofErr w:type="spellStart"/>
      <w:r w:rsidRPr="008026F8">
        <w:t>Cargo</w:t>
      </w:r>
      <w:proofErr w:type="spellEnd"/>
      <w:r w:rsidRPr="008026F8">
        <w:t xml:space="preserve"> type (perishable/heavy/general): general</w:t>
      </w:r>
      <w:r w:rsidRPr="008026F8">
        <w:br/>
        <w:t>Priority (high/low): high</w:t>
      </w:r>
      <w:r w:rsidRPr="008026F8">
        <w:br/>
      </w:r>
      <w:r w:rsidRPr="008026F8">
        <w:br/>
        <w:t>Expert System Decisions:</w:t>
      </w:r>
      <w:r w:rsidRPr="008026F8">
        <w:br/>
        <w:t>- Use direct flight</w:t>
      </w:r>
    </w:p>
    <w:p w14:paraId="69B5C51C" w14:textId="77777777" w:rsidR="008026F8" w:rsidRPr="008026F8" w:rsidRDefault="008026F8" w:rsidP="008026F8">
      <w:r w:rsidRPr="008026F8">
        <w:t>Process finished with exit code 0</w:t>
      </w:r>
    </w:p>
    <w:p w14:paraId="43F00327" w14:textId="77777777" w:rsidR="008026F8" w:rsidRDefault="008026F8" w:rsidP="008026F8"/>
    <w:p w14:paraId="79A6A835" w14:textId="77777777" w:rsidR="008026F8" w:rsidRDefault="008026F8" w:rsidP="008026F8"/>
    <w:p w14:paraId="73B80B5E" w14:textId="0C3FAA8F" w:rsidR="008026F8" w:rsidRPr="008026F8" w:rsidRDefault="008026F8" w:rsidP="008026F8">
      <w:r w:rsidRPr="008026F8">
        <w:t>C:\Users\PL\PyCharmMiscProject\.venv\Scripts\python.exe</w:t>
      </w:r>
    </w:p>
    <w:p w14:paraId="211303AD" w14:textId="77777777" w:rsidR="008026F8" w:rsidRDefault="008026F8" w:rsidP="008026F8">
      <w:r w:rsidRPr="008026F8">
        <w:t>=== Airline Scheduling &amp; Cargo Expert System ===</w:t>
      </w:r>
      <w:r w:rsidRPr="008026F8">
        <w:br/>
        <w:t>Choose system (flight/cargo): flight</w:t>
      </w:r>
      <w:r w:rsidRPr="008026F8">
        <w:br/>
        <w:t>Distance (short/long): long</w:t>
      </w:r>
      <w:r w:rsidRPr="008026F8">
        <w:br/>
        <w:t>Demand (low/high): high</w:t>
      </w:r>
      <w:r w:rsidRPr="008026F8">
        <w:br/>
        <w:t>Weather (good/bad): good</w:t>
      </w:r>
      <w:r w:rsidRPr="008026F8">
        <w:br/>
        <w:t>Maintenance required? (yes/no): yes</w:t>
      </w:r>
      <w:r w:rsidRPr="008026F8">
        <w:br/>
      </w:r>
      <w:r w:rsidRPr="008026F8">
        <w:br/>
        <w:t>Expert System Decisions:</w:t>
      </w:r>
      <w:r w:rsidRPr="008026F8">
        <w:br/>
        <w:t>- Assign large aircraft (e.g., Boeing 777)</w:t>
      </w:r>
      <w:r w:rsidRPr="008026F8">
        <w:br/>
        <w:t>- Do not assign aircraft, send for maintenance</w:t>
      </w:r>
    </w:p>
    <w:p w14:paraId="169806CA" w14:textId="51CB3AF7" w:rsidR="008026F8" w:rsidRPr="008026F8" w:rsidRDefault="008026F8" w:rsidP="008026F8">
      <w:r w:rsidRPr="008026F8">
        <w:t>Process finished with exit code 0</w:t>
      </w:r>
    </w:p>
    <w:p w14:paraId="166EEDB0" w14:textId="77777777" w:rsidR="00DE0429" w:rsidRPr="00DE0429" w:rsidRDefault="00DE0429" w:rsidP="00DE0429"/>
    <w:p w14:paraId="07C81F92" w14:textId="77777777" w:rsidR="00BA22A1" w:rsidRDefault="00BA22A1" w:rsidP="00DE0429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4605D"/>
    <w:rsid w:val="002F130B"/>
    <w:rsid w:val="005F4780"/>
    <w:rsid w:val="00630881"/>
    <w:rsid w:val="008026F8"/>
    <w:rsid w:val="00886286"/>
    <w:rsid w:val="008E23B2"/>
    <w:rsid w:val="009415D0"/>
    <w:rsid w:val="009C1750"/>
    <w:rsid w:val="00B40DB0"/>
    <w:rsid w:val="00BA22A1"/>
    <w:rsid w:val="00BD765F"/>
    <w:rsid w:val="00BE38BB"/>
    <w:rsid w:val="00DC199D"/>
    <w:rsid w:val="00DE0429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D4B069DA-E3F0-4BED-B917-5AFB7383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C175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9C175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9C1750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C1750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9C1750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9C1750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C1750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9C1750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C1750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C175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C1750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C1750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uiPriority w:val="21"/>
    <w:qFormat/>
    <w:rsid w:val="009C1750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9C1750"/>
    <w:rPr>
      <w:i/>
      <w:iCs/>
      <w:color w:val="2F5496"/>
    </w:rPr>
  </w:style>
  <w:style w:type="character" w:styleId="IntenseReference">
    <w:name w:val="Intense Reference"/>
    <w:uiPriority w:val="32"/>
    <w:qFormat/>
    <w:rsid w:val="009C1750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AI 6 Practical.</Template>
  <TotalTime>1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2026-04-07T17:47:00Z</cp:lastPrinted>
  <dcterms:created xsi:type="dcterms:W3CDTF">2026-04-07T17:51:00Z</dcterms:created>
  <dcterms:modified xsi:type="dcterms:W3CDTF">2026-04-07T17:51:00Z</dcterms:modified>
</cp:coreProperties>
</file>